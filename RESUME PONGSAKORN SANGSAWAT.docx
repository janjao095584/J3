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18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28"/>
        <w:gridCol w:w="704"/>
        <w:gridCol w:w="5981"/>
      </w:tblGrid>
      <w:tr w:rsidR="006D409C" w14:paraId="682E4C00" w14:textId="77777777" w:rsidTr="005B13F9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65C0496A" w14:textId="70AA70F5" w:rsidR="006D409C" w:rsidRDefault="00011370" w:rsidP="006D409C">
            <w:pPr>
              <w:tabs>
                <w:tab w:val="left" w:pos="990"/>
              </w:tabs>
              <w:jc w:val="center"/>
            </w:pPr>
            <w:r w:rsidRPr="00B3263A">
              <w:rPr>
                <w:noProof/>
                <w:lang w:eastAsia="en-US" w:bidi="th-TH"/>
              </w:rPr>
              <w:drawing>
                <wp:anchor distT="0" distB="0" distL="114300" distR="114300" simplePos="0" relativeHeight="251658240" behindDoc="1" locked="0" layoutInCell="1" allowOverlap="1" wp14:anchorId="38F8F610" wp14:editId="660E68BF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1020445</wp:posOffset>
                  </wp:positionV>
                  <wp:extent cx="1638300" cy="1917700"/>
                  <wp:effectExtent l="76200" t="76200" r="133350" b="13970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62"/>
                          <a:stretch/>
                        </pic:blipFill>
                        <pic:spPr bwMode="auto">
                          <a:xfrm>
                            <a:off x="0" y="0"/>
                            <a:ext cx="1638300" cy="19177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chemeClr val="accent1">
                                <a:lumMod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54" w:type="dxa"/>
            <w:shd w:val="clear" w:color="auto" w:fill="31521B" w:themeFill="accent2" w:themeFillShade="80"/>
          </w:tcPr>
          <w:p w14:paraId="1CCD5EA5" w14:textId="77777777"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7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69E61FA2AC3044DFB89BA6818E8B3C50"/>
              </w:placeholder>
              <w:temporary/>
              <w:showingPlcHdr/>
              <w15:appearance w15:val="hidden"/>
            </w:sdtPr>
            <w:sdtContent>
              <w:p w14:paraId="0DB4B271" w14:textId="77777777" w:rsidR="006D409C" w:rsidRDefault="005B13F9" w:rsidP="00776643">
                <w:pPr>
                  <w:pStyle w:val="Heading1"/>
                </w:pPr>
                <w:r>
                  <w:t>SKILLS</w:t>
                </w:r>
              </w:p>
            </w:sdtContent>
          </w:sdt>
        </w:tc>
      </w:tr>
      <w:tr w:rsidR="006D409C" w14:paraId="574BCE0E" w14:textId="77777777" w:rsidTr="005B13F9">
        <w:trPr>
          <w:trHeight w:val="2160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14:paraId="5326899F" w14:textId="77777777"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754" w:type="dxa"/>
            <w:tcMar>
              <w:left w:w="0" w:type="dxa"/>
              <w:right w:w="0" w:type="dxa"/>
            </w:tcMar>
          </w:tcPr>
          <w:p w14:paraId="087A68A4" w14:textId="77777777"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eastAsia="en-US" w:bidi="th-TH"/>
              </w:rPr>
              <mc:AlternateContent>
                <mc:Choice Requires="wps">
                  <w:drawing>
                    <wp:inline distT="0" distB="0" distL="0" distR="0" wp14:anchorId="422D0EDD" wp14:editId="55A0067B">
                      <wp:extent cx="227812" cy="311173"/>
                      <wp:effectExtent l="0" t="3810" r="0" b="0"/>
                      <wp:docPr id="3" name="Right Tri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969886" w14:textId="77777777"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2D0EDD" id="Right Triangle 3" o:spid="_x0000_s1026" alt="&quot;&quot;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MLbQQAAKo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69969886" w14:textId="77777777"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7" w:type="dxa"/>
          </w:tcPr>
          <w:p w14:paraId="5B0D00D1" w14:textId="77777777" w:rsidR="0042117C" w:rsidRDefault="0042117C" w:rsidP="005D6F74">
            <w:pPr>
              <w:rPr>
                <w:b/>
                <w:bCs/>
                <w:sz w:val="24"/>
                <w:szCs w:val="26"/>
                <w:u w:val="single"/>
              </w:rPr>
            </w:pPr>
          </w:p>
          <w:p w14:paraId="1CE53655" w14:textId="77777777" w:rsidR="0042117C" w:rsidRPr="0042117C" w:rsidRDefault="0042117C" w:rsidP="005D6F74">
            <w:pPr>
              <w:rPr>
                <w:b/>
                <w:bCs/>
                <w:sz w:val="24"/>
                <w:szCs w:val="26"/>
                <w:u w:val="single"/>
              </w:rPr>
            </w:pPr>
            <w:r w:rsidRPr="0042117C">
              <w:rPr>
                <w:b/>
                <w:bCs/>
                <w:sz w:val="24"/>
                <w:szCs w:val="26"/>
                <w:u w:val="single"/>
              </w:rPr>
              <w:t>Computer Knowledge</w:t>
            </w:r>
          </w:p>
          <w:p w14:paraId="20621DA4" w14:textId="77777777" w:rsidR="0042117C" w:rsidRDefault="0042117C" w:rsidP="005D6F74">
            <w:r>
              <w:t>- Solid Work</w:t>
            </w:r>
            <w:r w:rsidR="00B3263A">
              <w:t xml:space="preserve"> , NX , Auto Cad </w:t>
            </w:r>
          </w:p>
          <w:p w14:paraId="6F17F058" w14:textId="77777777" w:rsidR="005D6F74" w:rsidRDefault="0042117C" w:rsidP="005D6F74">
            <w:r>
              <w:t>- Microsoft Office</w:t>
            </w:r>
          </w:p>
          <w:p w14:paraId="046C6306" w14:textId="77777777" w:rsidR="0042117C" w:rsidRDefault="0042117C" w:rsidP="005D6F74">
            <w:r>
              <w:t xml:space="preserve">- Arduino Program </w:t>
            </w:r>
          </w:p>
          <w:p w14:paraId="298F3785" w14:textId="12484280" w:rsidR="00011370" w:rsidRDefault="0042117C" w:rsidP="005D6F74">
            <w:r>
              <w:t>- PLC Program</w:t>
            </w:r>
            <w:r w:rsidR="00011370">
              <w:t xml:space="preserve"> </w:t>
            </w:r>
            <w:proofErr w:type="gramStart"/>
            <w:r w:rsidR="00011370">
              <w:t xml:space="preserve">and </w:t>
            </w:r>
            <w:r>
              <w:t xml:space="preserve"> </w:t>
            </w:r>
            <w:r w:rsidR="00011370">
              <w:t>(</w:t>
            </w:r>
            <w:proofErr w:type="gramEnd"/>
            <w:r w:rsidR="00011370">
              <w:t>System IOT)</w:t>
            </w:r>
          </w:p>
          <w:p w14:paraId="4D1F84D1" w14:textId="429A7CF7" w:rsidR="0042117C" w:rsidRDefault="00011370" w:rsidP="005D6F74">
            <w:r>
              <w:t xml:space="preserve">- </w:t>
            </w:r>
            <w:r w:rsidR="0042117C">
              <w:t xml:space="preserve">Robot 6 Axis </w:t>
            </w:r>
          </w:p>
          <w:p w14:paraId="4D372323" w14:textId="77777777" w:rsidR="0042117C" w:rsidRPr="005D6F74" w:rsidRDefault="0042117C" w:rsidP="005D6F74">
            <w:pPr>
              <w:rPr>
                <w:lang w:eastAsia="en-US"/>
              </w:rPr>
            </w:pPr>
            <w:r>
              <w:t>- Python (AI) Program</w:t>
            </w:r>
          </w:p>
        </w:tc>
      </w:tr>
      <w:tr w:rsidR="006D409C" w14:paraId="70FB5AA0" w14:textId="77777777" w:rsidTr="005B13F9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122CCED9" w14:textId="61D98404" w:rsidR="0042117C" w:rsidRPr="006C11D5" w:rsidRDefault="006C11D5" w:rsidP="0042117C">
            <w:pPr>
              <w:pStyle w:val="Title"/>
              <w:jc w:val="left"/>
              <w:rPr>
                <w:sz w:val="22"/>
                <w:szCs w:val="32"/>
              </w:rPr>
            </w:pPr>
            <w:proofErr w:type="gramStart"/>
            <w:r w:rsidRPr="006C11D5">
              <w:rPr>
                <w:sz w:val="22"/>
                <w:szCs w:val="32"/>
              </w:rPr>
              <w:t>Mr.Pongsakorn</w:t>
            </w:r>
            <w:proofErr w:type="gramEnd"/>
            <w:r w:rsidRPr="006C11D5">
              <w:rPr>
                <w:sz w:val="22"/>
                <w:szCs w:val="32"/>
              </w:rPr>
              <w:t xml:space="preserve"> </w:t>
            </w:r>
            <w:r w:rsidR="0042117C" w:rsidRPr="006C11D5">
              <w:rPr>
                <w:sz w:val="22"/>
                <w:szCs w:val="32"/>
              </w:rPr>
              <w:t>Sangsawat</w:t>
            </w:r>
          </w:p>
          <w:p w14:paraId="5C08138D" w14:textId="77777777" w:rsidR="0042117C" w:rsidRDefault="0042117C" w:rsidP="00A75FCE">
            <w:pPr>
              <w:pStyle w:val="ProfileText"/>
            </w:pPr>
          </w:p>
          <w:p w14:paraId="3CE2F552" w14:textId="77777777" w:rsidR="0042117C" w:rsidRDefault="0042117C" w:rsidP="00A75FCE">
            <w:pPr>
              <w:pStyle w:val="ProfileText"/>
            </w:pPr>
          </w:p>
          <w:p w14:paraId="69EA103F" w14:textId="77777777" w:rsidR="0042117C" w:rsidRDefault="0042117C" w:rsidP="00A75FCE">
            <w:pPr>
              <w:pStyle w:val="ProfileText"/>
            </w:pPr>
          </w:p>
          <w:p w14:paraId="537E2956" w14:textId="77777777" w:rsidR="0042117C" w:rsidRDefault="0042117C" w:rsidP="00A75FCE">
            <w:pPr>
              <w:pStyle w:val="ProfileText"/>
            </w:pPr>
          </w:p>
          <w:p w14:paraId="2A04AA06" w14:textId="77777777" w:rsidR="0042117C" w:rsidRDefault="0042117C" w:rsidP="00A75FCE">
            <w:pPr>
              <w:pStyle w:val="ProfileText"/>
            </w:pPr>
          </w:p>
          <w:p w14:paraId="0FFB8398" w14:textId="77777777" w:rsidR="0042117C" w:rsidRDefault="0042117C" w:rsidP="00A75FCE">
            <w:pPr>
              <w:pStyle w:val="ProfileText"/>
            </w:pPr>
          </w:p>
          <w:p w14:paraId="3EF428C6" w14:textId="77777777" w:rsidR="0042117C" w:rsidRDefault="0042117C" w:rsidP="00A75FCE">
            <w:pPr>
              <w:pStyle w:val="ProfileText"/>
            </w:pPr>
          </w:p>
          <w:p w14:paraId="37CD0381" w14:textId="77777777" w:rsidR="0042117C" w:rsidRDefault="0042117C" w:rsidP="00A75FCE">
            <w:pPr>
              <w:pStyle w:val="ProfileText"/>
            </w:pPr>
          </w:p>
          <w:p w14:paraId="4F0C41F5" w14:textId="77777777" w:rsidR="0042117C" w:rsidRDefault="0042117C" w:rsidP="00A75FCE">
            <w:pPr>
              <w:pStyle w:val="ProfileText"/>
            </w:pPr>
          </w:p>
          <w:p w14:paraId="244B2288" w14:textId="77777777" w:rsidR="0042117C" w:rsidRDefault="0042117C" w:rsidP="00A75FCE">
            <w:pPr>
              <w:pStyle w:val="ProfileText"/>
            </w:pPr>
          </w:p>
          <w:p w14:paraId="71787CAB" w14:textId="77777777" w:rsidR="0042117C" w:rsidRDefault="0042117C" w:rsidP="00A75FCE">
            <w:pPr>
              <w:pStyle w:val="ProfileText"/>
            </w:pPr>
          </w:p>
          <w:p w14:paraId="36538DFA" w14:textId="77777777" w:rsidR="0042117C" w:rsidRDefault="0042117C" w:rsidP="00A75FCE">
            <w:pPr>
              <w:pStyle w:val="ProfileText"/>
            </w:pPr>
          </w:p>
          <w:p w14:paraId="3E7A925A" w14:textId="77777777" w:rsidR="0042117C" w:rsidRDefault="0042117C" w:rsidP="00A75FCE">
            <w:pPr>
              <w:pStyle w:val="ProfileText"/>
            </w:pPr>
          </w:p>
          <w:p w14:paraId="7F4D5B10" w14:textId="77777777" w:rsidR="0042117C" w:rsidRDefault="0042117C" w:rsidP="00A75FCE">
            <w:pPr>
              <w:pStyle w:val="ProfileText"/>
            </w:pPr>
          </w:p>
          <w:p w14:paraId="55AB62E2" w14:textId="77777777" w:rsidR="0042117C" w:rsidRDefault="0042117C" w:rsidP="00A75FCE">
            <w:pPr>
              <w:pStyle w:val="ProfileText"/>
            </w:pPr>
          </w:p>
          <w:p w14:paraId="2AFD4B80" w14:textId="77777777" w:rsidR="0042117C" w:rsidRDefault="0042117C" w:rsidP="00A75FCE">
            <w:pPr>
              <w:pStyle w:val="ProfileText"/>
            </w:pPr>
          </w:p>
          <w:p w14:paraId="52462758" w14:textId="77777777" w:rsidR="0042117C" w:rsidRDefault="0042117C" w:rsidP="00A75FCE">
            <w:pPr>
              <w:pStyle w:val="ProfileText"/>
            </w:pPr>
          </w:p>
          <w:p w14:paraId="68603D7F" w14:textId="77777777" w:rsidR="0042117C" w:rsidRDefault="0042117C" w:rsidP="00A75FCE">
            <w:pPr>
              <w:pStyle w:val="ProfileText"/>
            </w:pPr>
          </w:p>
          <w:p w14:paraId="4F242BDE" w14:textId="77777777" w:rsidR="0042117C" w:rsidRDefault="0042117C" w:rsidP="00A75FCE">
            <w:pPr>
              <w:pStyle w:val="ProfileText"/>
            </w:pPr>
          </w:p>
          <w:p w14:paraId="39B3D1B8" w14:textId="77777777" w:rsidR="0042117C" w:rsidRDefault="0042117C" w:rsidP="00A75FCE">
            <w:pPr>
              <w:pStyle w:val="ProfileText"/>
            </w:pPr>
          </w:p>
          <w:sdt>
            <w:sdtPr>
              <w:id w:val="-1954003311"/>
              <w:placeholder>
                <w:docPart w:val="DBE9A48844694136BB519D4A9FEFC66D"/>
              </w:placeholder>
              <w:temporary/>
              <w:showingPlcHdr/>
              <w15:appearance w15:val="hidden"/>
            </w:sdtPr>
            <w:sdtContent>
              <w:p w14:paraId="4281532A" w14:textId="77777777" w:rsidR="006D409C" w:rsidRDefault="006D409C" w:rsidP="005D47DE">
                <w:pPr>
                  <w:pStyle w:val="Heading2"/>
                </w:pPr>
                <w:r w:rsidRPr="00926EE5">
                  <w:t>CONTACT</w:t>
                </w:r>
              </w:p>
            </w:sdtContent>
          </w:sdt>
          <w:sdt>
            <w:sdtPr>
              <w:id w:val="1111563247"/>
              <w:placeholder>
                <w:docPart w:val="6CEDD229532D465A8C5ED2368F1D4231"/>
              </w:placeholder>
              <w:temporary/>
              <w:showingPlcHdr/>
              <w15:appearance w15:val="hidden"/>
            </w:sdtPr>
            <w:sdtContent>
              <w:p w14:paraId="76604B7F" w14:textId="77777777" w:rsidR="006D409C" w:rsidRPr="00926EE5" w:rsidRDefault="006D409C" w:rsidP="00926EE5">
                <w:pPr>
                  <w:pStyle w:val="ContactDetails"/>
                </w:pPr>
                <w:r w:rsidRPr="00926EE5">
                  <w:t>PHONE:</w:t>
                </w:r>
              </w:p>
            </w:sdtContent>
          </w:sdt>
          <w:p w14:paraId="673D2DC9" w14:textId="77777777" w:rsidR="006D409C" w:rsidRPr="00926EE5" w:rsidRDefault="002854F7" w:rsidP="00926EE5">
            <w:pPr>
              <w:pStyle w:val="ContactDetails"/>
            </w:pPr>
            <w:r>
              <w:t>095-584-9800</w:t>
            </w:r>
          </w:p>
          <w:p w14:paraId="31127287" w14:textId="77777777" w:rsidR="006D409C" w:rsidRPr="00926EE5" w:rsidRDefault="006D409C" w:rsidP="00926EE5">
            <w:pPr>
              <w:pStyle w:val="ContactDetails"/>
            </w:pPr>
          </w:p>
          <w:p w14:paraId="2BC07E36" w14:textId="77777777" w:rsidR="006D409C" w:rsidRPr="00926EE5" w:rsidRDefault="006D409C" w:rsidP="00926EE5">
            <w:pPr>
              <w:pStyle w:val="ContactDetails"/>
            </w:pPr>
          </w:p>
          <w:sdt>
            <w:sdtPr>
              <w:id w:val="-240260293"/>
              <w:placeholder>
                <w:docPart w:val="38A8F8F7CB444889B980D1884A957294"/>
              </w:placeholder>
              <w:temporary/>
              <w:showingPlcHdr/>
              <w15:appearance w15:val="hidden"/>
            </w:sdtPr>
            <w:sdtContent>
              <w:p w14:paraId="12B696F1" w14:textId="77777777" w:rsidR="006D409C" w:rsidRPr="00926EE5" w:rsidRDefault="006D409C" w:rsidP="00926EE5">
                <w:pPr>
                  <w:pStyle w:val="ContactDetails"/>
                </w:pPr>
                <w:r w:rsidRPr="00926EE5">
                  <w:t>EMAIL:</w:t>
                </w:r>
              </w:p>
            </w:sdtContent>
          </w:sdt>
          <w:p w14:paraId="01C94D4F" w14:textId="77777777" w:rsidR="006D409C" w:rsidRDefault="00B3263A" w:rsidP="00926EE5">
            <w:pPr>
              <w:pStyle w:val="ContactDetails"/>
            </w:pPr>
            <w:hyperlink r:id="rId13" w:history="1">
              <w:r w:rsidRPr="00DA40BF">
                <w:rPr>
                  <w:rStyle w:val="Hyperlink"/>
                </w:rPr>
                <w:t>Pongsakorn_jao@hotmail.com</w:t>
              </w:r>
            </w:hyperlink>
          </w:p>
          <w:p w14:paraId="22A77431" w14:textId="77777777" w:rsidR="00B3263A" w:rsidRDefault="00B3263A" w:rsidP="00926EE5">
            <w:pPr>
              <w:pStyle w:val="ContactDetails"/>
            </w:pPr>
          </w:p>
          <w:p w14:paraId="0D2140E4" w14:textId="77777777" w:rsidR="00B3263A" w:rsidRPr="00B3263A" w:rsidRDefault="00B3263A" w:rsidP="00B3263A">
            <w:pPr>
              <w:pStyle w:val="ProfileText"/>
            </w:pPr>
            <w:r w:rsidRPr="00B3263A">
              <w:rPr>
                <w:b/>
                <w:bCs/>
              </w:rPr>
              <w:t>Birthday Date</w:t>
            </w:r>
            <w:r w:rsidRPr="00B3263A">
              <w:t xml:space="preserve"> : 22/May/1995</w:t>
            </w:r>
          </w:p>
          <w:p w14:paraId="4FC32113" w14:textId="77777777" w:rsidR="00B3263A" w:rsidRDefault="00B3263A" w:rsidP="00926EE5">
            <w:pPr>
              <w:pStyle w:val="ContactDetails"/>
            </w:pPr>
          </w:p>
        </w:tc>
        <w:tc>
          <w:tcPr>
            <w:tcW w:w="754" w:type="dxa"/>
            <w:shd w:val="clear" w:color="auto" w:fill="31521B" w:themeFill="accent2" w:themeFillShade="80"/>
          </w:tcPr>
          <w:p w14:paraId="0BD8C33A" w14:textId="77777777"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7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31C0C20AC101400EB1F65E6C2EECE51A"/>
              </w:placeholder>
              <w:temporary/>
              <w:showingPlcHdr/>
              <w15:appearance w15:val="hidden"/>
            </w:sdtPr>
            <w:sdtContent>
              <w:p w14:paraId="15C63C13" w14:textId="77777777" w:rsidR="006D409C" w:rsidRDefault="006D409C" w:rsidP="00776643">
                <w:pPr>
                  <w:pStyle w:val="Heading1"/>
                  <w:rPr>
                    <w:b/>
                  </w:rPr>
                </w:pPr>
                <w:r w:rsidRPr="00036450">
                  <w:t>WORK EXPERIENCE</w:t>
                </w:r>
              </w:p>
            </w:sdtContent>
          </w:sdt>
        </w:tc>
      </w:tr>
      <w:tr w:rsidR="006D409C" w14:paraId="25249B86" w14:textId="77777777" w:rsidTr="005B13F9">
        <w:trPr>
          <w:trHeight w:val="5688"/>
        </w:trPr>
        <w:tc>
          <w:tcPr>
            <w:tcW w:w="4421" w:type="dxa"/>
            <w:vMerge/>
            <w:vAlign w:val="bottom"/>
          </w:tcPr>
          <w:p w14:paraId="75D08F07" w14:textId="77777777"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754" w:type="dxa"/>
            <w:tcMar>
              <w:left w:w="0" w:type="dxa"/>
              <w:right w:w="0" w:type="dxa"/>
            </w:tcMar>
          </w:tcPr>
          <w:p w14:paraId="5D0BF6C1" w14:textId="77777777"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en-US" w:bidi="th-TH"/>
              </w:rPr>
              <mc:AlternateContent>
                <mc:Choice Requires="wps">
                  <w:drawing>
                    <wp:inline distT="0" distB="0" distL="0" distR="0" wp14:anchorId="7725807C" wp14:editId="74BF1326">
                      <wp:extent cx="227812" cy="311173"/>
                      <wp:effectExtent l="0" t="3810" r="0" b="0"/>
                      <wp:docPr id="6" name="Right Tri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5C13EB" w14:textId="77777777"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25807C" id="_x0000_s1027" alt="&quot;&quot;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pI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RsYApETd5aq&#10;eL7Tfo6AEjMNu6m0sbfU2DuqobOHTRgd7Qd4lELBtYD6dxRcDKW/HttHfph+4DQiGxjbFpH5Z001&#10;j4j4S8JcNE8yKHpi3SKb5CksdHiyDE/kur5WUEXwlgHvHIn8VrRkqVX9CSbMK7QKR1QysA1vMws3&#10;3C+uLazhCGZUxq+uHA2zHRTzrbxvGCpHnBuI/GH7ieqGILmILIxO71U74u2HIij+PS9KSnW1tqqs&#10;cGJylelx3S1gLgTqYPAM145rP2lf/gs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n19KSH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585C13EB" w14:textId="77777777"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7" w:type="dxa"/>
          </w:tcPr>
          <w:p w14:paraId="2F0623A7" w14:textId="77777777" w:rsidR="00313703" w:rsidRDefault="00313703" w:rsidP="00015171">
            <w:pPr>
              <w:rPr>
                <w:b/>
              </w:rPr>
            </w:pPr>
          </w:p>
          <w:p w14:paraId="199299D5" w14:textId="77777777" w:rsidR="002854F7" w:rsidRPr="002854F7" w:rsidRDefault="002854F7" w:rsidP="00015171">
            <w:pPr>
              <w:rPr>
                <w:b/>
                <w:bCs/>
                <w:u w:val="single"/>
              </w:rPr>
            </w:pPr>
            <w:r w:rsidRPr="002854F7">
              <w:rPr>
                <w:b/>
                <w:bCs/>
                <w:u w:val="single"/>
              </w:rPr>
              <w:t>April 2018 - April 2020</w:t>
            </w:r>
          </w:p>
          <w:p w14:paraId="282443E4" w14:textId="77777777" w:rsidR="002854F7" w:rsidRDefault="002854F7" w:rsidP="00015171">
            <w:r>
              <w:t>Mechanical Engineering (Strat Up New model) at</w:t>
            </w:r>
          </w:p>
          <w:p w14:paraId="124D4E8F" w14:textId="77777777" w:rsidR="002854F7" w:rsidRPr="002854F7" w:rsidRDefault="002854F7" w:rsidP="00015171">
            <w:pPr>
              <w:rPr>
                <w:b/>
                <w:bCs/>
                <w:color w:val="0070C0"/>
                <w:u w:val="single"/>
              </w:rPr>
            </w:pPr>
            <w:r w:rsidRPr="002854F7">
              <w:rPr>
                <w:b/>
                <w:bCs/>
                <w:color w:val="0070C0"/>
                <w:u w:val="single"/>
              </w:rPr>
              <w:t>CANON HI - TECH LTD.</w:t>
            </w:r>
          </w:p>
          <w:p w14:paraId="3ACB776D" w14:textId="77777777" w:rsidR="002854F7" w:rsidRDefault="002854F7" w:rsidP="00015171">
            <w:r>
              <w:t xml:space="preserve">- </w:t>
            </w:r>
            <w:r w:rsidR="0042117C">
              <w:t xml:space="preserve">       </w:t>
            </w:r>
            <w:r>
              <w:t>Follow Part New model, Track Problem, Prepare to Support New model</w:t>
            </w:r>
          </w:p>
          <w:p w14:paraId="2AB16245" w14:textId="77777777" w:rsidR="002854F7" w:rsidRDefault="002854F7" w:rsidP="00015171">
            <w:r>
              <w:t>-</w:t>
            </w:r>
            <w:r w:rsidR="0042117C">
              <w:t xml:space="preserve">       </w:t>
            </w:r>
            <w:r>
              <w:t xml:space="preserve"> Issue documents flow Assembly to support Production line.</w:t>
            </w:r>
          </w:p>
          <w:p w14:paraId="7213CA74" w14:textId="77777777" w:rsidR="006D409C" w:rsidRDefault="002854F7" w:rsidP="00015171">
            <w:r>
              <w:t>-</w:t>
            </w:r>
            <w:r w:rsidR="0042117C">
              <w:t xml:space="preserve">       </w:t>
            </w:r>
            <w:r>
              <w:t xml:space="preserve"> Improve Follow Jig &amp; fixture (Support production line for reduce time and problem in Assembly line.)</w:t>
            </w:r>
          </w:p>
          <w:p w14:paraId="599DA9AF" w14:textId="77777777" w:rsidR="002854F7" w:rsidRPr="002854F7" w:rsidRDefault="002854F7" w:rsidP="00015171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April 2020 – Sep 2022</w:t>
            </w:r>
          </w:p>
          <w:p w14:paraId="108390FE" w14:textId="77777777" w:rsidR="002854F7" w:rsidRDefault="002854F7" w:rsidP="00015171">
            <w:r w:rsidRPr="00293396">
              <w:rPr>
                <w:sz w:val="24"/>
                <w:szCs w:val="26"/>
              </w:rPr>
              <w:t xml:space="preserve">Development &amp; Project Control. (Design jig &amp; Fixture) at </w:t>
            </w:r>
            <w:r w:rsidRPr="002854F7">
              <w:rPr>
                <w:b/>
                <w:bCs/>
                <w:color w:val="0070C0"/>
                <w:u w:val="single"/>
              </w:rPr>
              <w:t>Panasonic Manufacturing Ayutthaya Co., Ltd.</w:t>
            </w:r>
          </w:p>
          <w:p w14:paraId="225E21C3" w14:textId="77777777" w:rsidR="002854F7" w:rsidRPr="00293396" w:rsidRDefault="002854F7" w:rsidP="00015171">
            <w:r w:rsidRPr="00293396">
              <w:rPr>
                <w:sz w:val="24"/>
                <w:szCs w:val="26"/>
              </w:rPr>
              <w:t>-</w:t>
            </w:r>
            <w:r w:rsidR="00015171" w:rsidRPr="00293396">
              <w:rPr>
                <w:sz w:val="24"/>
                <w:szCs w:val="26"/>
              </w:rPr>
              <w:t xml:space="preserve">      </w:t>
            </w:r>
            <w:r w:rsidRPr="00293396">
              <w:rPr>
                <w:sz w:val="24"/>
                <w:szCs w:val="26"/>
              </w:rPr>
              <w:t xml:space="preserve"> </w:t>
            </w:r>
            <w:r w:rsidRPr="00293396">
              <w:t xml:space="preserve">Design Jig support Assembly line (New model and Improve </w:t>
            </w:r>
            <w:r w:rsidR="00015171" w:rsidRPr="00293396">
              <w:t xml:space="preserve">       </w:t>
            </w:r>
            <w:r w:rsidRPr="00293396">
              <w:t>problem, reduce time.)</w:t>
            </w:r>
          </w:p>
          <w:p w14:paraId="1042063E" w14:textId="77777777" w:rsidR="006D409C" w:rsidRPr="00293396" w:rsidRDefault="002854F7" w:rsidP="00015171">
            <w:r w:rsidRPr="00293396">
              <w:t xml:space="preserve">- </w:t>
            </w:r>
            <w:r w:rsidR="00015171" w:rsidRPr="00293396">
              <w:t xml:space="preserve">      </w:t>
            </w:r>
            <w:r w:rsidRPr="00293396">
              <w:t xml:space="preserve">Design Jig automation for assembly line (Work Section: </w:t>
            </w:r>
            <w:r w:rsidR="00015171" w:rsidRPr="00293396">
              <w:t xml:space="preserve"> </w:t>
            </w:r>
            <w:r w:rsidRPr="00293396">
              <w:t>Mechanical Design.)</w:t>
            </w:r>
          </w:p>
          <w:p w14:paraId="31703445" w14:textId="77777777" w:rsidR="002854F7" w:rsidRPr="00293396" w:rsidRDefault="002854F7" w:rsidP="00015171">
            <w:pPr>
              <w:rPr>
                <w:b/>
                <w:bCs/>
                <w:sz w:val="24"/>
                <w:szCs w:val="26"/>
                <w:u w:val="single"/>
              </w:rPr>
            </w:pPr>
            <w:r w:rsidRPr="00293396">
              <w:rPr>
                <w:b/>
                <w:bCs/>
                <w:sz w:val="24"/>
                <w:szCs w:val="26"/>
                <w:u w:val="single"/>
              </w:rPr>
              <w:t xml:space="preserve">Sep 2022 </w:t>
            </w:r>
            <w:proofErr w:type="gramStart"/>
            <w:r w:rsidRPr="00293396">
              <w:rPr>
                <w:b/>
                <w:bCs/>
                <w:sz w:val="24"/>
                <w:szCs w:val="26"/>
                <w:u w:val="single"/>
              </w:rPr>
              <w:t>-  Present</w:t>
            </w:r>
            <w:proofErr w:type="gramEnd"/>
          </w:p>
          <w:p w14:paraId="38920073" w14:textId="77777777" w:rsidR="002854F7" w:rsidRDefault="002854F7" w:rsidP="00015171">
            <w:r>
              <w:t>Automation and Innovation</w:t>
            </w:r>
            <w:r w:rsidR="00015171">
              <w:t xml:space="preserve"> Development</w:t>
            </w:r>
            <w:r>
              <w:t xml:space="preserve"> Engineering at</w:t>
            </w:r>
          </w:p>
          <w:p w14:paraId="54281D42" w14:textId="716B94F1" w:rsidR="002854F7" w:rsidRPr="002854F7" w:rsidRDefault="002854F7" w:rsidP="00015171">
            <w:pPr>
              <w:rPr>
                <w:b/>
                <w:bCs/>
                <w:color w:val="0070C0"/>
                <w:u w:val="single"/>
              </w:rPr>
            </w:pPr>
            <w:r w:rsidRPr="002854F7">
              <w:rPr>
                <w:b/>
                <w:bCs/>
                <w:color w:val="0070C0"/>
                <w:u w:val="single"/>
              </w:rPr>
              <w:t>CANON HI - TECH LTD.</w:t>
            </w:r>
            <w:r w:rsidR="00011370">
              <w:rPr>
                <w:b/>
                <w:bCs/>
                <w:color w:val="0070C0"/>
                <w:u w:val="single"/>
              </w:rPr>
              <w:t xml:space="preserve"> (MFG2 INJECTION MOLD)</w:t>
            </w:r>
          </w:p>
          <w:p w14:paraId="21F752E2" w14:textId="77777777" w:rsidR="00015171" w:rsidRPr="00293396" w:rsidRDefault="00015171" w:rsidP="00015171">
            <w:pPr>
              <w:pStyle w:val="ListParagraph"/>
              <w:numPr>
                <w:ilvl w:val="0"/>
                <w:numId w:val="4"/>
              </w:numPr>
            </w:pPr>
            <w:r w:rsidRPr="00293396">
              <w:t xml:space="preserve">Design Machine Automation for Improve Process Production Input Automation Substitute People </w:t>
            </w:r>
            <w:proofErr w:type="gramStart"/>
            <w:r w:rsidRPr="00293396">
              <w:t>( Improve</w:t>
            </w:r>
            <w:proofErr w:type="gramEnd"/>
            <w:r w:rsidRPr="00293396">
              <w:t xml:space="preserve"> Process Injection Machine)</w:t>
            </w:r>
          </w:p>
          <w:p w14:paraId="557B0C5E" w14:textId="18B40D98" w:rsidR="00015171" w:rsidRDefault="00015171" w:rsidP="009E18BA">
            <w:pPr>
              <w:pStyle w:val="ListParagraph"/>
              <w:numPr>
                <w:ilvl w:val="0"/>
                <w:numId w:val="4"/>
              </w:numPr>
            </w:pPr>
            <w:r w:rsidRPr="00293396">
              <w:t xml:space="preserve">Design System (Digital Transformation (DX) and </w:t>
            </w:r>
            <w:proofErr w:type="gramStart"/>
            <w:r w:rsidRPr="00293396">
              <w:t>IOT )</w:t>
            </w:r>
            <w:proofErr w:type="gramEnd"/>
            <w:r w:rsidRPr="00293396">
              <w:t xml:space="preserve"> for Help data Analysis (Real time) and Manage documents.</w:t>
            </w:r>
          </w:p>
          <w:p w14:paraId="273C915C" w14:textId="77BE4D0D" w:rsidR="009E18BA" w:rsidRDefault="009E18BA" w:rsidP="009E18BA">
            <w:pPr>
              <w:pStyle w:val="ListParagraph"/>
              <w:numPr>
                <w:ilvl w:val="0"/>
                <w:numId w:val="4"/>
              </w:numPr>
            </w:pPr>
            <w:r>
              <w:rPr>
                <w:lang w:bidi="th-TH"/>
              </w:rPr>
              <w:t xml:space="preserve">Analysis injection Problem and improve injection </w:t>
            </w:r>
            <w:proofErr w:type="gramStart"/>
            <w:r>
              <w:rPr>
                <w:lang w:bidi="th-TH"/>
              </w:rPr>
              <w:t>Problem  and</w:t>
            </w:r>
            <w:proofErr w:type="gramEnd"/>
            <w:r>
              <w:rPr>
                <w:lang w:bidi="th-TH"/>
              </w:rPr>
              <w:t xml:space="preserve"> Support Design System Control Problem and use technology helps analysis</w:t>
            </w:r>
          </w:p>
          <w:p w14:paraId="53D65CA6" w14:textId="345F5A38" w:rsidR="009E18BA" w:rsidRDefault="009E18BA" w:rsidP="009E18BA">
            <w:pPr>
              <w:pStyle w:val="ListParagraph"/>
              <w:numPr>
                <w:ilvl w:val="0"/>
                <w:numId w:val="4"/>
              </w:numPr>
            </w:pPr>
            <w:r>
              <w:t xml:space="preserve">Control and Analysis Reduce Material Purge  </w:t>
            </w:r>
          </w:p>
          <w:p w14:paraId="214128BE" w14:textId="1451A53C" w:rsidR="009E18BA" w:rsidRPr="00293396" w:rsidRDefault="00011370" w:rsidP="009E18BA">
            <w:pPr>
              <w:pStyle w:val="ListParagraph"/>
              <w:numPr>
                <w:ilvl w:val="0"/>
                <w:numId w:val="4"/>
              </w:numPr>
            </w:pPr>
            <w:r>
              <w:t xml:space="preserve">Control Project GCM </w:t>
            </w:r>
            <w:proofErr w:type="gramStart"/>
            <w:r>
              <w:t>and  Project</w:t>
            </w:r>
            <w:proofErr w:type="gramEnd"/>
            <w:r>
              <w:t xml:space="preserve"> Cost Down Activity of Injection Mold   </w:t>
            </w:r>
          </w:p>
          <w:p w14:paraId="6C965653" w14:textId="53FE4B55" w:rsidR="002854F7" w:rsidRPr="00011370" w:rsidRDefault="00011370" w:rsidP="00011370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 xml:space="preserve">Support Start Up New Model </w:t>
            </w:r>
          </w:p>
          <w:p w14:paraId="22A8146F" w14:textId="77777777" w:rsidR="002854F7" w:rsidRDefault="002854F7" w:rsidP="00015171"/>
        </w:tc>
      </w:tr>
      <w:tr w:rsidR="006D409C" w14:paraId="1DAAB38D" w14:textId="77777777" w:rsidTr="005B13F9">
        <w:trPr>
          <w:trHeight w:val="1080"/>
        </w:trPr>
        <w:tc>
          <w:tcPr>
            <w:tcW w:w="4421" w:type="dxa"/>
            <w:vMerge/>
            <w:vAlign w:val="bottom"/>
          </w:tcPr>
          <w:p w14:paraId="086F3C2C" w14:textId="77777777"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754" w:type="dxa"/>
            <w:shd w:val="clear" w:color="auto" w:fill="31521B" w:themeFill="accent2" w:themeFillShade="80"/>
          </w:tcPr>
          <w:p w14:paraId="2E642B51" w14:textId="77777777"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7" w:type="dxa"/>
            <w:shd w:val="clear" w:color="auto" w:fill="31521B" w:themeFill="accent2" w:themeFillShade="80"/>
            <w:vAlign w:val="center"/>
          </w:tcPr>
          <w:p w14:paraId="53DE9944" w14:textId="77777777" w:rsidR="006D409C" w:rsidRDefault="005B13F9" w:rsidP="00776643">
            <w:pPr>
              <w:pStyle w:val="Heading1"/>
              <w:rPr>
                <w:b/>
              </w:rPr>
            </w:pPr>
            <w:r>
              <w:t>EDUCATION</w:t>
            </w:r>
          </w:p>
        </w:tc>
      </w:tr>
      <w:tr w:rsidR="001C27EE" w:rsidRPr="00293396" w14:paraId="27721BB4" w14:textId="77777777" w:rsidTr="001C27EE">
        <w:trPr>
          <w:trHeight w:val="1080"/>
        </w:trPr>
        <w:tc>
          <w:tcPr>
            <w:tcW w:w="4421" w:type="dxa"/>
            <w:vAlign w:val="bottom"/>
          </w:tcPr>
          <w:p w14:paraId="38B6E6A4" w14:textId="77777777" w:rsidR="001C27EE" w:rsidRDefault="001C27EE" w:rsidP="00776643">
            <w:pPr>
              <w:ind w:right="0"/>
              <w:rPr>
                <w:noProof/>
              </w:rPr>
            </w:pPr>
          </w:p>
        </w:tc>
        <w:tc>
          <w:tcPr>
            <w:tcW w:w="754" w:type="dxa"/>
          </w:tcPr>
          <w:p w14:paraId="5BBAE0D1" w14:textId="77777777" w:rsidR="001C27EE" w:rsidRDefault="00A51286" w:rsidP="00776643">
            <w:pPr>
              <w:tabs>
                <w:tab w:val="left" w:pos="990"/>
              </w:tabs>
            </w:pPr>
            <w:r>
              <w:rPr>
                <w:noProof/>
                <w:lang w:eastAsia="en-US" w:bidi="th-TH"/>
              </w:rPr>
              <mc:AlternateContent>
                <mc:Choice Requires="wps">
                  <w:drawing>
                    <wp:inline distT="0" distB="0" distL="0" distR="0" wp14:anchorId="614E8D9E" wp14:editId="1D9BC722">
                      <wp:extent cx="227812" cy="311173"/>
                      <wp:effectExtent l="0" t="3810" r="0" b="0"/>
                      <wp:docPr id="5" name="Right Tri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9CB38">
                                  <a:lumMod val="75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AD3B66" w14:textId="77777777" w:rsidR="00A51286" w:rsidRPr="00AF4EA4" w:rsidRDefault="00A51286" w:rsidP="00A51286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4E8D9E" id="_x0000_s1028" alt="&quot;&quot;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" adj="-11796480,,5400" path="m2426,347348c2024,270140,402,77580,,372l346895,,2426,347348xe" fillcolor="#739a28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28AD3B66" w14:textId="77777777" w:rsidR="00A51286" w:rsidRPr="00AF4EA4" w:rsidRDefault="00A51286" w:rsidP="00A51286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7" w:type="dxa"/>
            <w:vAlign w:val="center"/>
          </w:tcPr>
          <w:p w14:paraId="2B4F9775" w14:textId="77777777" w:rsidR="001C27EE" w:rsidRPr="00293396" w:rsidRDefault="002854F7" w:rsidP="00313703">
            <w:pPr>
              <w:rPr>
                <w:sz w:val="24"/>
                <w:szCs w:val="26"/>
              </w:rPr>
            </w:pPr>
            <w:r w:rsidRPr="00293396">
              <w:rPr>
                <w:sz w:val="24"/>
                <w:szCs w:val="26"/>
              </w:rPr>
              <w:t xml:space="preserve">King mung </w:t>
            </w:r>
            <w:proofErr w:type="spellStart"/>
            <w:r w:rsidRPr="00293396">
              <w:rPr>
                <w:sz w:val="24"/>
                <w:szCs w:val="26"/>
              </w:rPr>
              <w:t>kut’s</w:t>
            </w:r>
            <w:proofErr w:type="spellEnd"/>
            <w:r w:rsidRPr="00293396">
              <w:rPr>
                <w:sz w:val="24"/>
                <w:szCs w:val="26"/>
              </w:rPr>
              <w:t xml:space="preserve"> University of technology north Bangkok Bachelor's Degree in Production and industrial Engineering Expected graduation, June 2017</w:t>
            </w:r>
          </w:p>
        </w:tc>
      </w:tr>
    </w:tbl>
    <w:p w14:paraId="5F9D84B5" w14:textId="77777777" w:rsidR="001C27EE" w:rsidRPr="009103F2" w:rsidRDefault="001C27EE" w:rsidP="00926EE5">
      <w:pPr>
        <w:jc w:val="right"/>
        <w:rPr>
          <w:color w:val="808080" w:themeColor="background1" w:themeShade="80"/>
        </w:rPr>
      </w:pPr>
    </w:p>
    <w:sectPr w:rsidR="001C27EE" w:rsidRPr="009103F2" w:rsidSect="006C11D5">
      <w:headerReference w:type="default" r:id="rId14"/>
      <w:pgSz w:w="11906" w:h="16838" w:code="9"/>
      <w:pgMar w:top="720" w:right="720" w:bottom="720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C311" w14:textId="77777777" w:rsidR="00140E71" w:rsidRDefault="00140E71" w:rsidP="00C51CF5">
      <w:r>
        <w:separator/>
      </w:r>
    </w:p>
  </w:endnote>
  <w:endnote w:type="continuationSeparator" w:id="0">
    <w:p w14:paraId="2D81AB00" w14:textId="77777777" w:rsidR="00140E71" w:rsidRDefault="00140E71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LilyUPC">
    <w:altName w:val="Times New Roman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38CC" w14:textId="77777777" w:rsidR="00140E71" w:rsidRDefault="00140E71" w:rsidP="00C51CF5">
      <w:r>
        <w:separator/>
      </w:r>
    </w:p>
  </w:footnote>
  <w:footnote w:type="continuationSeparator" w:id="0">
    <w:p w14:paraId="5E7B289E" w14:textId="77777777" w:rsidR="00140E71" w:rsidRDefault="00140E71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B457" w14:textId="77777777" w:rsidR="00C51CF5" w:rsidRDefault="00F56513">
    <w:pPr>
      <w:pStyle w:val="Header"/>
    </w:pPr>
    <w:r>
      <w:rPr>
        <w:noProof/>
        <w:lang w:eastAsia="en-US" w:bidi="th-TH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9EC2104" wp14:editId="02BB6176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6E835BE0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109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F652F5"/>
    <w:multiLevelType w:val="hybridMultilevel"/>
    <w:tmpl w:val="55AC1BEC"/>
    <w:lvl w:ilvl="0" w:tplc="7F567F8A">
      <w:start w:val="95"/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5EA5"/>
    <w:multiLevelType w:val="hybridMultilevel"/>
    <w:tmpl w:val="F69C53F6"/>
    <w:lvl w:ilvl="0" w:tplc="D84A4A3A">
      <w:start w:val="95"/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1225F"/>
    <w:multiLevelType w:val="hybridMultilevel"/>
    <w:tmpl w:val="D3E8069C"/>
    <w:lvl w:ilvl="0" w:tplc="8E528190">
      <w:start w:val="95"/>
      <w:numFmt w:val="bullet"/>
      <w:lvlText w:val="-"/>
      <w:lvlJc w:val="left"/>
      <w:pPr>
        <w:ind w:left="420" w:hanging="360"/>
      </w:pPr>
      <w:rPr>
        <w:rFonts w:ascii="Franklin Gothic Book" w:eastAsiaTheme="minorEastAsia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997369548">
    <w:abstractNumId w:val="0"/>
  </w:num>
  <w:num w:numId="2" w16cid:durableId="1032345336">
    <w:abstractNumId w:val="2"/>
  </w:num>
  <w:num w:numId="3" w16cid:durableId="1225945248">
    <w:abstractNumId w:val="1"/>
  </w:num>
  <w:num w:numId="4" w16cid:durableId="933366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F08"/>
    <w:rsid w:val="00011370"/>
    <w:rsid w:val="00015171"/>
    <w:rsid w:val="000521EF"/>
    <w:rsid w:val="000A545F"/>
    <w:rsid w:val="000E7F08"/>
    <w:rsid w:val="000F3BEA"/>
    <w:rsid w:val="0010314C"/>
    <w:rsid w:val="001224F8"/>
    <w:rsid w:val="00140E71"/>
    <w:rsid w:val="0015303E"/>
    <w:rsid w:val="00153B84"/>
    <w:rsid w:val="00196AAB"/>
    <w:rsid w:val="001A4D1A"/>
    <w:rsid w:val="001B0B3D"/>
    <w:rsid w:val="001C27EE"/>
    <w:rsid w:val="002854F7"/>
    <w:rsid w:val="00293396"/>
    <w:rsid w:val="002C482E"/>
    <w:rsid w:val="00313703"/>
    <w:rsid w:val="003B0DB8"/>
    <w:rsid w:val="0042117C"/>
    <w:rsid w:val="00431999"/>
    <w:rsid w:val="00443E2D"/>
    <w:rsid w:val="005041DF"/>
    <w:rsid w:val="005366D2"/>
    <w:rsid w:val="00572086"/>
    <w:rsid w:val="00597871"/>
    <w:rsid w:val="005B13F9"/>
    <w:rsid w:val="005D47DE"/>
    <w:rsid w:val="005D6F74"/>
    <w:rsid w:val="005F364E"/>
    <w:rsid w:val="0062123A"/>
    <w:rsid w:val="00635EF0"/>
    <w:rsid w:val="00646E75"/>
    <w:rsid w:val="00663587"/>
    <w:rsid w:val="006C11D5"/>
    <w:rsid w:val="006D409C"/>
    <w:rsid w:val="00701CB4"/>
    <w:rsid w:val="007124E0"/>
    <w:rsid w:val="007623C0"/>
    <w:rsid w:val="00776643"/>
    <w:rsid w:val="00797579"/>
    <w:rsid w:val="007D0F5B"/>
    <w:rsid w:val="00870CB7"/>
    <w:rsid w:val="00882E29"/>
    <w:rsid w:val="008E76B4"/>
    <w:rsid w:val="008F290E"/>
    <w:rsid w:val="00926EE5"/>
    <w:rsid w:val="00942045"/>
    <w:rsid w:val="00964B9F"/>
    <w:rsid w:val="009E18BA"/>
    <w:rsid w:val="009F215D"/>
    <w:rsid w:val="00A51286"/>
    <w:rsid w:val="00A73BCA"/>
    <w:rsid w:val="00A75FCE"/>
    <w:rsid w:val="00AC5509"/>
    <w:rsid w:val="00AD08D8"/>
    <w:rsid w:val="00AF4EA4"/>
    <w:rsid w:val="00B0669D"/>
    <w:rsid w:val="00B16D3A"/>
    <w:rsid w:val="00B3263A"/>
    <w:rsid w:val="00B90CEF"/>
    <w:rsid w:val="00B95D4D"/>
    <w:rsid w:val="00BD5BAD"/>
    <w:rsid w:val="00C51CF5"/>
    <w:rsid w:val="00C93D20"/>
    <w:rsid w:val="00CA407F"/>
    <w:rsid w:val="00CE14AC"/>
    <w:rsid w:val="00D00A30"/>
    <w:rsid w:val="00D071C6"/>
    <w:rsid w:val="00D67739"/>
    <w:rsid w:val="00D8438A"/>
    <w:rsid w:val="00DC71AE"/>
    <w:rsid w:val="00E55D74"/>
    <w:rsid w:val="00E774C3"/>
    <w:rsid w:val="00E8541C"/>
    <w:rsid w:val="00F56513"/>
    <w:rsid w:val="00FC5CD1"/>
    <w:rsid w:val="00FD27BC"/>
    <w:rsid w:val="00FF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BFA95"/>
  <w14:defaultImageDpi w14:val="32767"/>
  <w15:chartTrackingRefBased/>
  <w15:docId w15:val="{230FD195-9354-4CFA-9780-E704ADD5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4F7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paragraph" w:styleId="BodyText">
    <w:name w:val="Body Text"/>
    <w:basedOn w:val="Normal"/>
    <w:link w:val="BodyTextChar"/>
    <w:uiPriority w:val="1"/>
    <w:unhideWhenUsed/>
    <w:qFormat/>
    <w:rsid w:val="005D6F74"/>
    <w:pPr>
      <w:spacing w:after="120"/>
      <w:ind w:right="0"/>
    </w:pPr>
    <w:rPr>
      <w:rFonts w:eastAsiaTheme="minorHAnsi"/>
      <w:color w:val="595959" w:themeColor="text1" w:themeTint="A6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D6F74"/>
    <w:rPr>
      <w:rFonts w:eastAsiaTheme="minorHAnsi"/>
      <w:color w:val="595959" w:themeColor="text1" w:themeTint="A6"/>
      <w:sz w:val="22"/>
      <w:szCs w:val="22"/>
      <w:lang w:eastAsia="en-US"/>
    </w:rPr>
  </w:style>
  <w:style w:type="character" w:customStyle="1" w:styleId="vanity-namedomain">
    <w:name w:val="vanity-name__domain"/>
    <w:basedOn w:val="DefaultParagraphFont"/>
    <w:rsid w:val="005D6F74"/>
  </w:style>
  <w:style w:type="paragraph" w:styleId="NoSpacing">
    <w:name w:val="No Spacing"/>
    <w:uiPriority w:val="1"/>
    <w:qFormat/>
    <w:rsid w:val="005D6F74"/>
    <w:pPr>
      <w:ind w:right="360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1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1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ongsakorn_jao@hot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027233\AppData\Roaming\Microsoft\Templates\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E61FA2AC3044DFB89BA6818E8B3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66522-D389-4AE9-9EB9-0030301F636C}"/>
      </w:docPartPr>
      <w:docPartBody>
        <w:p w:rsidR="00AE6E76" w:rsidRDefault="001174AD">
          <w:pPr>
            <w:pStyle w:val="69E61FA2AC3044DFB89BA6818E8B3C50"/>
          </w:pPr>
          <w:r>
            <w:t>SKILLS</w:t>
          </w:r>
        </w:p>
      </w:docPartBody>
    </w:docPart>
    <w:docPart>
      <w:docPartPr>
        <w:name w:val="DBE9A48844694136BB519D4A9FEFC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66ECA-C559-4677-9726-0583289DF332}"/>
      </w:docPartPr>
      <w:docPartBody>
        <w:p w:rsidR="00AE6E76" w:rsidRDefault="001174AD">
          <w:pPr>
            <w:pStyle w:val="DBE9A48844694136BB519D4A9FEFC66D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6CEDD229532D465A8C5ED2368F1D42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7D601-BC6B-4DA8-8B58-D8D1D4694CA5}"/>
      </w:docPartPr>
      <w:docPartBody>
        <w:p w:rsidR="00AE6E76" w:rsidRDefault="001174AD">
          <w:pPr>
            <w:pStyle w:val="6CEDD229532D465A8C5ED2368F1D4231"/>
          </w:pPr>
          <w:r w:rsidRPr="004D3011">
            <w:t>PHONE:</w:t>
          </w:r>
        </w:p>
      </w:docPartBody>
    </w:docPart>
    <w:docPart>
      <w:docPartPr>
        <w:name w:val="38A8F8F7CB444889B980D1884A957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B2396-A7A9-44B1-B3C2-01F0E72FC9FE}"/>
      </w:docPartPr>
      <w:docPartBody>
        <w:p w:rsidR="00AE6E76" w:rsidRDefault="001174AD">
          <w:pPr>
            <w:pStyle w:val="38A8F8F7CB444889B980D1884A957294"/>
          </w:pPr>
          <w:r w:rsidRPr="004D3011">
            <w:t>EMAIL:</w:t>
          </w:r>
        </w:p>
      </w:docPartBody>
    </w:docPart>
    <w:docPart>
      <w:docPartPr>
        <w:name w:val="31C0C20AC101400EB1F65E6C2EECE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0DD7B-175C-4E8F-BB32-CF3884180BC6}"/>
      </w:docPartPr>
      <w:docPartBody>
        <w:p w:rsidR="00AE6E76" w:rsidRDefault="001174AD">
          <w:pPr>
            <w:pStyle w:val="31C0C20AC101400EB1F65E6C2EECE51A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LilyUPC">
    <w:altName w:val="Times New Roman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4AD"/>
    <w:rsid w:val="001174AD"/>
    <w:rsid w:val="00211BC3"/>
    <w:rsid w:val="003155F9"/>
    <w:rsid w:val="00701CB4"/>
    <w:rsid w:val="008E76B4"/>
    <w:rsid w:val="00AE6E76"/>
    <w:rsid w:val="00C8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156082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E61FA2AC3044DFB89BA6818E8B3C50">
    <w:name w:val="69E61FA2AC3044DFB89BA6818E8B3C50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 w:val="26"/>
      <w:szCs w:val="26"/>
      <w:lang w:eastAsia="ja-JP" w:bidi="ar-SA"/>
    </w:rPr>
  </w:style>
  <w:style w:type="paragraph" w:customStyle="1" w:styleId="DBE9A48844694136BB519D4A9FEFC66D">
    <w:name w:val="DBE9A48844694136BB519D4A9FEFC66D"/>
  </w:style>
  <w:style w:type="paragraph" w:customStyle="1" w:styleId="6CEDD229532D465A8C5ED2368F1D4231">
    <w:name w:val="6CEDD229532D465A8C5ED2368F1D4231"/>
  </w:style>
  <w:style w:type="paragraph" w:customStyle="1" w:styleId="38A8F8F7CB444889B980D1884A957294">
    <w:name w:val="38A8F8F7CB444889B980D1884A957294"/>
  </w:style>
  <w:style w:type="paragraph" w:customStyle="1" w:styleId="31C0C20AC101400EB1F65E6C2EECE51A">
    <w:name w:val="31C0C20AC101400EB1F65E6C2EECE5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F7828-F908-42E9-B937-441BBDDEA0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9AFC5-95C7-463C-8294-274B3740A9F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A7938C7-CE17-404C-9C3A-D8C5AA68E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A21A7B-F12F-45BD-9594-F91812043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Marketing resume.dotx</Template>
  <TotalTime>1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PHONGSAKON SANGSAHWAT</dc:creator>
  <cp:keywords/>
  <dc:description/>
  <cp:lastModifiedBy>phongsakon</cp:lastModifiedBy>
  <cp:revision>2</cp:revision>
  <cp:lastPrinted>2026-09-28T01:51:00Z</cp:lastPrinted>
  <dcterms:created xsi:type="dcterms:W3CDTF">2026-09-28T01:52:00Z</dcterms:created>
  <dcterms:modified xsi:type="dcterms:W3CDTF">2026-09-28T01:52:00Z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